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6E397" w14:textId="77777777" w:rsidR="00B83CEE" w:rsidRDefault="00B83CEE" w:rsidP="00B83CEE">
      <w:pPr>
        <w:spacing w:before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6315DD50" w14:textId="77777777" w:rsidR="00B83CEE" w:rsidRDefault="00B83CEE" w:rsidP="00B83CEE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58D82E83" w14:textId="77777777" w:rsidR="00B83CEE" w:rsidRDefault="00B83CEE" w:rsidP="00B83CEE">
      <w:pPr>
        <w:spacing w:before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787D395E" w14:textId="77777777" w:rsidR="00B83CEE" w:rsidRDefault="00B83CEE" w:rsidP="00B83CEE">
      <w:pPr>
        <w:spacing w:before="240" w:line="36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0ECCEC" w14:textId="77777777" w:rsidR="00B83CEE" w:rsidRDefault="00B83CEE" w:rsidP="00B83CE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D86AA8" w14:textId="77777777" w:rsidR="00B83CEE" w:rsidRDefault="00B83CEE" w:rsidP="00B83CEE">
      <w:pPr>
        <w:spacing w:before="240" w:after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805851" w14:textId="77777777" w:rsidR="00B83CEE" w:rsidRDefault="00B83CEE" w:rsidP="00B83CEE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50C8F87C" w14:textId="77777777" w:rsidR="00B83CEE" w:rsidRDefault="00B83CEE" w:rsidP="00B83CE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Лабораторная работа №1</w:t>
      </w:r>
    </w:p>
    <w:p w14:paraId="48F19DD0" w14:textId="0AE56E26" w:rsidR="00B83CEE" w:rsidRDefault="00B83CEE" w:rsidP="00B83CE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="00D23ADB">
        <w:rPr>
          <w:rFonts w:ascii="Times New Roman" w:eastAsia="Times New Roman" w:hAnsi="Times New Roman" w:cs="Times New Roman"/>
          <w:sz w:val="24"/>
          <w:szCs w:val="24"/>
          <w:lang w:val="ru-RU"/>
        </w:rPr>
        <w:t>Основные инструментальные средства управления</w:t>
      </w:r>
      <w:r w:rsidR="00D23ADB" w:rsidRPr="00D23A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23ADB">
        <w:rPr>
          <w:rFonts w:ascii="Times New Roman" w:eastAsia="Times New Roman" w:hAnsi="Times New Roman" w:cs="Times New Roman"/>
          <w:sz w:val="24"/>
          <w:szCs w:val="24"/>
          <w:lang w:val="en-US"/>
        </w:rPr>
        <w:t>Windows</w:t>
      </w:r>
      <w:r w:rsidR="00D23ADB" w:rsidRPr="00D23A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23ADB">
        <w:rPr>
          <w:rFonts w:ascii="Times New Roman" w:eastAsia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78401C8F" w14:textId="723A5661" w:rsidR="00B83CEE" w:rsidRDefault="00B83CEE" w:rsidP="00B83CE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 дисциплине «</w:t>
      </w:r>
      <w:r w:rsidR="00D23A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Администрирование в ОС </w:t>
      </w:r>
      <w:r w:rsidR="00D23AD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Windows</w:t>
      </w:r>
      <w:r w:rsidR="00D23ADB" w:rsidRPr="00D23A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D23AD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Server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4E949EA6" w14:textId="77777777" w:rsidR="00B83CEE" w:rsidRDefault="00B83CEE" w:rsidP="00B83CE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6971428" w14:textId="77777777" w:rsidR="00B83CEE" w:rsidRDefault="00B83CEE" w:rsidP="00B83CE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CED11CE" w14:textId="77777777" w:rsidR="00B83CEE" w:rsidRDefault="00B83CEE" w:rsidP="00B83CEE">
      <w:pPr>
        <w:spacing w:before="120" w:line="288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Авторы:</w:t>
      </w:r>
    </w:p>
    <w:p w14:paraId="0DD0EC6C" w14:textId="77777777" w:rsidR="00B83CEE" w:rsidRPr="00D84F64" w:rsidRDefault="00D84F64" w:rsidP="00B83CEE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Сарипов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Денис Рустамович</w:t>
      </w:r>
    </w:p>
    <w:p w14:paraId="230AA3E2" w14:textId="77777777" w:rsidR="00B83CEE" w:rsidRDefault="00B83CEE" w:rsidP="00B83CEE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Факультет: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ИТиП</w:t>
      </w:r>
      <w:proofErr w:type="spellEnd"/>
    </w:p>
    <w:p w14:paraId="6A3DD4DD" w14:textId="77777777" w:rsidR="00B83CEE" w:rsidRDefault="00B83CEE" w:rsidP="00B83CEE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Группа: </w:t>
      </w:r>
      <w:r>
        <w:rPr>
          <w:rFonts w:ascii="Times New Roman" w:eastAsia="Times New Roman" w:hAnsi="Times New Roman" w:cs="Times New Roman"/>
          <w:sz w:val="24"/>
          <w:szCs w:val="24"/>
        </w:rPr>
        <w:t>M3206</w:t>
      </w:r>
    </w:p>
    <w:p w14:paraId="611C123A" w14:textId="77777777" w:rsidR="00B83CEE" w:rsidRDefault="00B83CEE" w:rsidP="00B83CEE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Преподаватель:</w:t>
      </w:r>
    </w:p>
    <w:p w14:paraId="0CF42326" w14:textId="1D1C9658" w:rsidR="00B83CEE" w:rsidRDefault="00D23ADB" w:rsidP="00B83CEE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Бреснев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Артём Дмитриевич</w:t>
      </w:r>
    </w:p>
    <w:p w14:paraId="0CF527BF" w14:textId="77777777" w:rsidR="00B83CEE" w:rsidRDefault="00B83CEE" w:rsidP="00B83CEE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402940B" w14:textId="77777777" w:rsidR="00B83CEE" w:rsidRDefault="00B83CEE" w:rsidP="00B83CEE">
      <w:pPr>
        <w:spacing w:before="120" w:line="28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09BA4C7" wp14:editId="6E0D1891">
            <wp:extent cx="1877850" cy="127787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7850" cy="1277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632AD" w14:textId="77777777" w:rsidR="00B83CEE" w:rsidRDefault="00B83CEE" w:rsidP="00B83CEE">
      <w:pPr>
        <w:spacing w:before="120" w:line="288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202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02F808" w14:textId="77777777" w:rsidR="00921B33" w:rsidRDefault="00921B33"/>
    <w:p w14:paraId="35F214F0" w14:textId="77777777" w:rsidR="00B77013" w:rsidRDefault="00B77013"/>
    <w:p w14:paraId="231A0059" w14:textId="77777777" w:rsidR="00B77013" w:rsidRDefault="00B77013"/>
    <w:p w14:paraId="1624108D" w14:textId="0EAC2A93" w:rsidR="009268A6" w:rsidRDefault="009268A6" w:rsidP="0005300E"/>
    <w:p w14:paraId="4CDF0544" w14:textId="196B3B67" w:rsidR="008D567D" w:rsidRDefault="001A0198" w:rsidP="0005300E">
      <w:pPr>
        <w:rPr>
          <w:rFonts w:ascii="Calibri" w:eastAsia="Times New Roman" w:hAnsi="Calibri" w:cs="Calibri"/>
          <w:sz w:val="20"/>
          <w:szCs w:val="20"/>
          <w:lang w:val="ru-RU"/>
        </w:rPr>
      </w:pPr>
      <w:r>
        <w:rPr>
          <w:rFonts w:ascii="Calibri" w:eastAsia="Times New Roman" w:hAnsi="Calibri" w:cs="Calibri"/>
          <w:sz w:val="20"/>
          <w:szCs w:val="20"/>
          <w:lang w:val="ru-RU"/>
        </w:rPr>
        <w:lastRenderedPageBreak/>
        <w:t>Созданная мною консоль:</w:t>
      </w:r>
    </w:p>
    <w:p w14:paraId="0457555B" w14:textId="77777777" w:rsidR="001A0198" w:rsidRPr="001A0198" w:rsidRDefault="001A0198" w:rsidP="000530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1C2194" w14:textId="41D2A740" w:rsidR="008D567D" w:rsidRDefault="001A0198" w:rsidP="0005300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019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58B787" wp14:editId="06D58B59">
            <wp:extent cx="5940425" cy="3275330"/>
            <wp:effectExtent l="0" t="0" r="3175" b="127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0B01" w14:textId="4C6374C3" w:rsidR="001A0198" w:rsidRDefault="002058EE" w:rsidP="000530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Пользователи:</w:t>
      </w:r>
    </w:p>
    <w:p w14:paraId="1E834059" w14:textId="487592B0" w:rsidR="002058EE" w:rsidRDefault="002058EE" w:rsidP="0005300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58E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B99542" wp14:editId="0DCB39D0">
            <wp:extent cx="5940425" cy="136461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57A1" w14:textId="18F92CF4" w:rsidR="002058EE" w:rsidRDefault="002058EE" w:rsidP="000530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группы:</w:t>
      </w:r>
    </w:p>
    <w:p w14:paraId="6CB6A26E" w14:textId="2A3E4DD4" w:rsidR="002058EE" w:rsidRDefault="002058EE" w:rsidP="000530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58E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BEA461" wp14:editId="31F011DA">
            <wp:extent cx="4991100" cy="49530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98E8" w14:textId="33A2C864" w:rsidR="002058EE" w:rsidRPr="002058EE" w:rsidRDefault="002058EE" w:rsidP="000530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Сохранение консоли:</w:t>
      </w:r>
    </w:p>
    <w:p w14:paraId="5C20AC4B" w14:textId="06EE76AE" w:rsidR="002058EE" w:rsidRDefault="002058EE" w:rsidP="0005300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58E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A512799" wp14:editId="55E3C13B">
            <wp:extent cx="5940425" cy="4545330"/>
            <wp:effectExtent l="0" t="0" r="3175" b="127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963B" w14:textId="4734601B" w:rsidR="002058EE" w:rsidRDefault="002058EE" w:rsidP="000530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3B1A84" w14:textId="5EDE74C6" w:rsidR="002058EE" w:rsidRPr="002058EE" w:rsidRDefault="002058EE" w:rsidP="000530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Перезапуск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425BE9" w14:textId="1A46A2E1" w:rsidR="002058EE" w:rsidRDefault="002058EE" w:rsidP="000530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58E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1EC1E2" wp14:editId="678A7EEE">
            <wp:extent cx="5257800" cy="59690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59E5" w14:textId="60CF279F" w:rsidR="002058EE" w:rsidRPr="002058EE" w:rsidRDefault="002058EE" w:rsidP="000530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Перезапуск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Pr="002058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 запуске от имени Администратора:</w:t>
      </w:r>
    </w:p>
    <w:p w14:paraId="3833A53F" w14:textId="77777777" w:rsidR="002058EE" w:rsidRPr="002058EE" w:rsidRDefault="002058EE" w:rsidP="000530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F4D638" w14:textId="062FEA10" w:rsidR="002058EE" w:rsidRDefault="002058EE" w:rsidP="000530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58E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2AB6C3" wp14:editId="64779784">
            <wp:extent cx="5308600" cy="59563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1F7B" w14:textId="75AA43A9" w:rsidR="002058EE" w:rsidRDefault="002058EE" w:rsidP="000530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058E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3FFF52" wp14:editId="40F1BB75">
            <wp:extent cx="5168900" cy="57912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9DDC" w14:textId="399ED751" w:rsidR="00161819" w:rsidRDefault="00161819" w:rsidP="000530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43A0A7" w14:textId="2089902F" w:rsidR="00161819" w:rsidRDefault="00161819" w:rsidP="000530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 скриптов:</w:t>
      </w:r>
    </w:p>
    <w:p w14:paraId="2F1901E1" w14:textId="4EB2536C" w:rsidR="00161819" w:rsidRPr="00161819" w:rsidRDefault="00161819" w:rsidP="001618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fldChar w:fldCharType="begin"/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INCLUDEPICTURE "https://sun9-31.userapi.com/impg/8VowKDJeWP1bNeS8rGBKzmoGiBcaBfkdOgKz7g/-1vkeay1vxE.jpg?size=833x621&amp;quality=96&amp;sign=2b3609467e6d190fac6d394cd5a20d30&amp;type=album" \* MERGEFORMATINET </w:instrText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separate"/>
      </w:r>
      <w:r w:rsidRPr="0016181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D40BA" wp14:editId="46B5FCDC">
            <wp:extent cx="5940425" cy="4428490"/>
            <wp:effectExtent l="0" t="0" r="3175" b="3810"/>
            <wp:docPr id="3" name="Рисунок 3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</w:p>
    <w:p w14:paraId="586D130B" w14:textId="77777777" w:rsidR="00161819" w:rsidRDefault="00161819" w:rsidP="000530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4D1553" w14:textId="7A6900D2" w:rsidR="00161819" w:rsidRPr="00161819" w:rsidRDefault="00161819" w:rsidP="001618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fldChar w:fldCharType="begin"/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INCLUDEPICTURE "https://sun9-41.userapi.com/impg/lCnOhAcHLwuy5CFi6l6aAP7VqudkCCoKxTJ2YQ/ZhTJ255URuk.jpg?size=878x870&amp;quality=96&amp;sign=a07f9c5d79e8b8bbcee618e6a46a4d6a&amp;type=album" \* MERGEFORMATINET </w:instrText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separate"/>
      </w:r>
      <w:r w:rsidRPr="0016181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F0E43D4" wp14:editId="1B21CAAD">
            <wp:extent cx="5940425" cy="5886450"/>
            <wp:effectExtent l="0" t="0" r="3175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</w:p>
    <w:p w14:paraId="69A700DD" w14:textId="29517E6A" w:rsidR="00161819" w:rsidRDefault="00161819" w:rsidP="001618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EBBF4D" w14:textId="794ED322" w:rsidR="00161819" w:rsidRPr="00161819" w:rsidRDefault="00161819" w:rsidP="001618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fldChar w:fldCharType="begin"/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INCLUDEPICTURE "https://sun9-45.userapi.com/impg/dmtPC2vlbcIPeirlMBn0r4Aj7d-_lqS6_6ycZg/hKnAnraJUSA.jpg?size=679x896&amp;quality=96&amp;sign=a6c2695dc469d5e9815e29de7a6ddf52&amp;type=album" \* MERGEFORMATINET </w:instrText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separate"/>
      </w:r>
      <w:r w:rsidRPr="0016181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88A1F9D" wp14:editId="3A9821A0">
            <wp:extent cx="5940425" cy="7839075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</w:p>
    <w:p w14:paraId="366B6161" w14:textId="77777777" w:rsidR="00161819" w:rsidRPr="00161819" w:rsidRDefault="00161819" w:rsidP="001618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47601" w14:textId="0828D427" w:rsidR="00161819" w:rsidRPr="00161819" w:rsidRDefault="00161819" w:rsidP="001618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br/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begin"/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INCLUDEPICTURE "https://sun9-25.userapi.com/impg/8DZGLOt9u5ZAYiLgn3ZOMbDxU9tEGqOfN2vCpw/IXej7VvJ70c.jpg?size=1109x899&amp;quality=96&amp;sign=d1e1007ac97f103ce26847fa0f51e9c5&amp;type=album" \* MERGEFORMATINET </w:instrText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separate"/>
      </w:r>
      <w:r w:rsidRPr="0016181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86F6EA4" wp14:editId="0A6963DD">
            <wp:extent cx="5940425" cy="481584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</w:p>
    <w:p w14:paraId="1DB70277" w14:textId="215F9EDB" w:rsidR="00161819" w:rsidRDefault="00161819" w:rsidP="000530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5E045C" w14:textId="12F64464" w:rsidR="00161819" w:rsidRDefault="00161819" w:rsidP="0005300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скриптов в консоль:</w:t>
      </w:r>
    </w:p>
    <w:p w14:paraId="7D80AD3D" w14:textId="6B54E325" w:rsidR="00161819" w:rsidRPr="00161819" w:rsidRDefault="00161819" w:rsidP="0016181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begin"/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INCLUDEPICTURE "https://sun9-7.userapi.com/impg/iC1SSc23Ric-6dC7cRJTvqk4lhTxGAFmbVsiXA/jhp-dVY8U_g.jpg?size=1435x608&amp;quality=96&amp;sign=ba26448d8ff329fa1c6f569474b69558&amp;type=album" \* MERGEFORMATINET </w:instrText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separate"/>
      </w:r>
      <w:r w:rsidRPr="0016181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11007" wp14:editId="6463FFB0">
            <wp:extent cx="5940425" cy="25171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819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</w:p>
    <w:p w14:paraId="0CAA6BF9" w14:textId="77777777" w:rsidR="00161819" w:rsidRPr="00161819" w:rsidRDefault="00161819" w:rsidP="000530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B535AE" w14:textId="77777777" w:rsidR="002058EE" w:rsidRPr="002058EE" w:rsidRDefault="002058EE" w:rsidP="0005300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058EE" w:rsidRPr="002058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B03930"/>
    <w:multiLevelType w:val="hybridMultilevel"/>
    <w:tmpl w:val="3AE61636"/>
    <w:lvl w:ilvl="0" w:tplc="78AAB124">
      <w:start w:val="1"/>
      <w:numFmt w:val="decimal"/>
      <w:lvlText w:val="%1."/>
      <w:lvlJc w:val="left"/>
      <w:pPr>
        <w:ind w:left="142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6FF67723"/>
    <w:multiLevelType w:val="hybridMultilevel"/>
    <w:tmpl w:val="8C562E1C"/>
    <w:lvl w:ilvl="0" w:tplc="78AAB1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9F4EF3"/>
    <w:multiLevelType w:val="hybridMultilevel"/>
    <w:tmpl w:val="148E097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D8B0ED6"/>
    <w:multiLevelType w:val="multilevel"/>
    <w:tmpl w:val="C51C4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D8192E"/>
    <w:multiLevelType w:val="hybridMultilevel"/>
    <w:tmpl w:val="74A2C790"/>
    <w:lvl w:ilvl="0" w:tplc="3AF6805A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CC2"/>
    <w:rsid w:val="0005300E"/>
    <w:rsid w:val="00072F88"/>
    <w:rsid w:val="000A5CC2"/>
    <w:rsid w:val="0011012A"/>
    <w:rsid w:val="00130E72"/>
    <w:rsid w:val="00155F13"/>
    <w:rsid w:val="00161819"/>
    <w:rsid w:val="001A0198"/>
    <w:rsid w:val="002058EE"/>
    <w:rsid w:val="0036066E"/>
    <w:rsid w:val="0038617D"/>
    <w:rsid w:val="004A627C"/>
    <w:rsid w:val="005A0F0C"/>
    <w:rsid w:val="006C3E7F"/>
    <w:rsid w:val="007B7677"/>
    <w:rsid w:val="008039EF"/>
    <w:rsid w:val="008B1D9A"/>
    <w:rsid w:val="008D567D"/>
    <w:rsid w:val="00921B33"/>
    <w:rsid w:val="009268A6"/>
    <w:rsid w:val="00B77013"/>
    <w:rsid w:val="00B83CEE"/>
    <w:rsid w:val="00CB1D2B"/>
    <w:rsid w:val="00D23ADB"/>
    <w:rsid w:val="00D84F64"/>
    <w:rsid w:val="00F4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8A6D7"/>
  <w15:chartTrackingRefBased/>
  <w15:docId w15:val="{5EBDB10C-ECBA-6F47-ACA8-245EEE8C8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CEE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0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7701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7701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8D5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3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44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59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1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nissaripov/Library/Group%20Containers/UBF8T346G9.Office/User%20Content.localized/Templates.localized/&#1048;&#1058;&#1052;&#105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ИТМО.dotx</Template>
  <TotalTime>10</TotalTime>
  <Pages>11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Сарипов Денис Рустамович</cp:lastModifiedBy>
  <cp:revision>4</cp:revision>
  <dcterms:created xsi:type="dcterms:W3CDTF">2021-04-12T13:29:00Z</dcterms:created>
  <dcterms:modified xsi:type="dcterms:W3CDTF">2021-04-26T10:27:00Z</dcterms:modified>
</cp:coreProperties>
</file>