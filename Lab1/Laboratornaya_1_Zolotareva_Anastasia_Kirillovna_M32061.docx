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24922" w14:textId="77777777" w:rsidR="006458B3" w:rsidRPr="00464B0B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 w:rsidRPr="00464B0B">
        <w:rPr>
          <w:szCs w:val="24"/>
        </w:rPr>
        <w:t>МИНИСТЕРСТВО НАУКИ И ВЫСШЕГО ОБРАЗОВАНИЯ РОССИЙСКОЙ ФЕДЕРАЦИИ</w:t>
      </w:r>
    </w:p>
    <w:p w14:paraId="1DCC52DA" w14:textId="77777777" w:rsidR="006458B3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 w:rsidRPr="00464B0B">
        <w:rPr>
          <w:szCs w:val="24"/>
        </w:rPr>
        <w:t>федеральное государственное автономное государственное учреждение высшего образования</w:t>
      </w:r>
    </w:p>
    <w:p w14:paraId="42934332" w14:textId="77777777" w:rsidR="006458B3" w:rsidRPr="00464B0B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 w:rsidRPr="00464B0B">
        <w:rPr>
          <w:szCs w:val="24"/>
        </w:rPr>
        <w:t>Санкт-петербургский национальный исследовательский институт информационных технологий</w:t>
      </w:r>
      <w:r>
        <w:rPr>
          <w:szCs w:val="24"/>
        </w:rPr>
        <w:t>,</w:t>
      </w:r>
      <w:r w:rsidRPr="00464B0B">
        <w:rPr>
          <w:szCs w:val="24"/>
        </w:rPr>
        <w:t xml:space="preserve"> механики и оптики</w:t>
      </w:r>
    </w:p>
    <w:p w14:paraId="2685B260" w14:textId="77777777" w:rsidR="006458B3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>
        <w:rPr>
          <w:szCs w:val="24"/>
        </w:rPr>
        <w:t>Мегафакультет трансляционных информационных технологий</w:t>
      </w:r>
    </w:p>
    <w:p w14:paraId="7218E536" w14:textId="77777777" w:rsidR="006458B3" w:rsidRDefault="006458B3" w:rsidP="006458B3">
      <w:pPr>
        <w:pStyle w:val="a8"/>
        <w:keepNext/>
        <w:suppressAutoHyphens/>
        <w:spacing w:after="960"/>
        <w:ind w:firstLine="0"/>
        <w:jc w:val="center"/>
        <w:rPr>
          <w:szCs w:val="24"/>
        </w:rPr>
      </w:pPr>
      <w:r>
        <w:rPr>
          <w:szCs w:val="24"/>
        </w:rPr>
        <w:t>Факультет информационных технологий и программирования</w:t>
      </w:r>
    </w:p>
    <w:p w14:paraId="401E4EBD" w14:textId="30F0B199" w:rsidR="006458B3" w:rsidRPr="005916D8" w:rsidRDefault="006458B3" w:rsidP="006458B3">
      <w:pPr>
        <w:pStyle w:val="a8"/>
        <w:keepNext/>
        <w:suppressAutoHyphens/>
        <w:ind w:firstLine="0"/>
        <w:jc w:val="center"/>
        <w:rPr>
          <w:b/>
          <w:bCs/>
          <w:sz w:val="28"/>
          <w:szCs w:val="28"/>
        </w:rPr>
      </w:pPr>
      <w:r w:rsidRPr="00E655A2">
        <w:rPr>
          <w:b/>
          <w:bCs/>
          <w:sz w:val="28"/>
          <w:szCs w:val="28"/>
        </w:rPr>
        <w:t>Лабораторная работа №</w:t>
      </w:r>
      <w:r w:rsidR="005916D8">
        <w:rPr>
          <w:b/>
          <w:bCs/>
          <w:sz w:val="28"/>
          <w:szCs w:val="28"/>
        </w:rPr>
        <w:t>1</w:t>
      </w:r>
    </w:p>
    <w:p w14:paraId="65BF87E4" w14:textId="01A1107F" w:rsidR="006458B3" w:rsidRPr="00E655A2" w:rsidRDefault="006458B3" w:rsidP="006458B3">
      <w:pPr>
        <w:pStyle w:val="a8"/>
        <w:keepNext/>
        <w:suppressAutoHyphens/>
        <w:ind w:firstLine="0"/>
        <w:jc w:val="center"/>
        <w:rPr>
          <w:b/>
          <w:bCs/>
          <w:sz w:val="28"/>
          <w:szCs w:val="28"/>
        </w:rPr>
      </w:pPr>
      <w:r w:rsidRPr="00E655A2">
        <w:rPr>
          <w:b/>
          <w:bCs/>
          <w:sz w:val="28"/>
          <w:szCs w:val="28"/>
        </w:rPr>
        <w:t>По дисциплине «</w:t>
      </w:r>
      <w:r w:rsidR="005916D8">
        <w:rPr>
          <w:b/>
          <w:bCs/>
          <w:sz w:val="28"/>
          <w:szCs w:val="28"/>
        </w:rPr>
        <w:t xml:space="preserve">Администрирование в </w:t>
      </w:r>
      <w:r w:rsidR="005916D8">
        <w:rPr>
          <w:b/>
          <w:bCs/>
          <w:sz w:val="28"/>
          <w:szCs w:val="28"/>
          <w:lang w:val="en-US"/>
        </w:rPr>
        <w:t>OC</w:t>
      </w:r>
      <w:r w:rsidR="005916D8" w:rsidRPr="005916D8">
        <w:rPr>
          <w:b/>
          <w:bCs/>
          <w:sz w:val="28"/>
          <w:szCs w:val="28"/>
        </w:rPr>
        <w:t xml:space="preserve"> </w:t>
      </w:r>
      <w:r w:rsidR="005916D8">
        <w:rPr>
          <w:b/>
          <w:bCs/>
          <w:sz w:val="28"/>
          <w:szCs w:val="28"/>
          <w:lang w:val="en-US"/>
        </w:rPr>
        <w:t>Windows</w:t>
      </w:r>
      <w:r w:rsidR="005916D8" w:rsidRPr="005916D8">
        <w:rPr>
          <w:b/>
          <w:bCs/>
          <w:sz w:val="28"/>
          <w:szCs w:val="28"/>
        </w:rPr>
        <w:t xml:space="preserve"> </w:t>
      </w:r>
      <w:r w:rsidR="005916D8">
        <w:rPr>
          <w:b/>
          <w:bCs/>
          <w:sz w:val="28"/>
          <w:szCs w:val="28"/>
          <w:lang w:val="en-US"/>
        </w:rPr>
        <w:t>Server</w:t>
      </w:r>
      <w:r w:rsidRPr="00E655A2">
        <w:rPr>
          <w:b/>
          <w:bCs/>
          <w:sz w:val="28"/>
          <w:szCs w:val="28"/>
        </w:rPr>
        <w:t>»</w:t>
      </w:r>
    </w:p>
    <w:p w14:paraId="7FCD30DB" w14:textId="62399097" w:rsidR="006458B3" w:rsidRPr="005916D8" w:rsidRDefault="005916D8" w:rsidP="006458B3">
      <w:pPr>
        <w:pStyle w:val="a8"/>
        <w:keepNext/>
        <w:suppressAutoHyphens/>
        <w:spacing w:after="960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«Основные инструментальные средства управления </w:t>
      </w:r>
      <w:r>
        <w:rPr>
          <w:b/>
          <w:bCs/>
          <w:sz w:val="28"/>
          <w:szCs w:val="28"/>
          <w:lang w:val="en-US"/>
        </w:rPr>
        <w:t>Windows</w:t>
      </w:r>
      <w:r w:rsidRPr="005916D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Server</w:t>
      </w:r>
      <w:r>
        <w:rPr>
          <w:b/>
          <w:bCs/>
          <w:sz w:val="28"/>
          <w:szCs w:val="28"/>
        </w:rPr>
        <w:t>"</w:t>
      </w:r>
    </w:p>
    <w:p w14:paraId="7DD84B80" w14:textId="3314EA01" w:rsidR="006458B3" w:rsidRDefault="006458B3" w:rsidP="006458B3">
      <w:pPr>
        <w:pStyle w:val="a8"/>
        <w:keepNext/>
        <w:suppressAutoHyphens/>
        <w:spacing w:after="0"/>
        <w:ind w:left="4956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Выполнил студент группы №</w:t>
      </w:r>
      <w:r>
        <w:rPr>
          <w:b/>
          <w:bCs/>
          <w:sz w:val="28"/>
          <w:szCs w:val="28"/>
          <w:lang w:val="en-US"/>
        </w:rPr>
        <w:t>M</w:t>
      </w:r>
      <w:r w:rsidRPr="001F6880">
        <w:rPr>
          <w:b/>
          <w:bCs/>
          <w:sz w:val="28"/>
          <w:szCs w:val="28"/>
        </w:rPr>
        <w:t>3</w:t>
      </w:r>
      <w:r w:rsidR="005916D8">
        <w:rPr>
          <w:b/>
          <w:bCs/>
          <w:sz w:val="28"/>
          <w:szCs w:val="28"/>
        </w:rPr>
        <w:t>2</w:t>
      </w:r>
      <w:r w:rsidRPr="001F6880">
        <w:rPr>
          <w:b/>
          <w:bCs/>
          <w:sz w:val="28"/>
          <w:szCs w:val="28"/>
        </w:rPr>
        <w:t>06</w:t>
      </w:r>
      <w:r>
        <w:rPr>
          <w:b/>
          <w:bCs/>
          <w:sz w:val="28"/>
          <w:szCs w:val="28"/>
        </w:rPr>
        <w:t>:</w:t>
      </w:r>
    </w:p>
    <w:p w14:paraId="6DD556C6" w14:textId="1C0E26A6" w:rsidR="006458B3" w:rsidRDefault="006458B3" w:rsidP="006458B3">
      <w:pPr>
        <w:pStyle w:val="a8"/>
        <w:keepNext/>
        <w:suppressAutoHyphens/>
        <w:ind w:left="4956" w:firstLine="0"/>
        <w:jc w:val="lef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Золотарева Анастасия Кирилловна</w:t>
      </w:r>
    </w:p>
    <w:p w14:paraId="65ED7E1A" w14:textId="7F7BAF42" w:rsidR="00917103" w:rsidRDefault="00917103" w:rsidP="006458B3">
      <w:pPr>
        <w:pStyle w:val="a8"/>
        <w:keepNext/>
        <w:suppressAutoHyphens/>
        <w:ind w:left="4956" w:firstLine="0"/>
        <w:jc w:val="lef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Сариппов Денис Рустамович</w:t>
      </w:r>
    </w:p>
    <w:p w14:paraId="2C6ECBB6" w14:textId="77777777" w:rsidR="006458B3" w:rsidRDefault="006458B3" w:rsidP="006458B3">
      <w:pPr>
        <w:pStyle w:val="a8"/>
        <w:keepNext/>
        <w:suppressAutoHyphens/>
        <w:spacing w:after="0"/>
        <w:ind w:left="4956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Проверил:</w:t>
      </w:r>
    </w:p>
    <w:p w14:paraId="3189E09B" w14:textId="226D7D3A" w:rsidR="006458B3" w:rsidRDefault="005916D8" w:rsidP="006458B3">
      <w:pPr>
        <w:pStyle w:val="a8"/>
        <w:keepNext/>
        <w:suppressAutoHyphens/>
        <w:spacing w:after="3960"/>
        <w:ind w:left="4956" w:firstLine="0"/>
        <w:jc w:val="lef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Бреснев Артём Дмитриевич</w:t>
      </w:r>
    </w:p>
    <w:p w14:paraId="117A6BD5" w14:textId="77777777" w:rsidR="006458B3" w:rsidRDefault="006458B3" w:rsidP="006458B3">
      <w:pPr>
        <w:pStyle w:val="a8"/>
        <w:suppressAutoHyphens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САНКТ-ПЕТЕРБУРГ</w:t>
      </w:r>
    </w:p>
    <w:p w14:paraId="208795D5" w14:textId="77777777" w:rsidR="006458B3" w:rsidRPr="006458B3" w:rsidRDefault="006458B3" w:rsidP="006458B3">
      <w:pPr>
        <w:pStyle w:val="a8"/>
        <w:suppressAutoHyphens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2019</w:t>
      </w:r>
    </w:p>
    <w:p w14:paraId="0C8BE2DA" w14:textId="1C3817DB" w:rsidR="000D44B3" w:rsidRPr="0064524B" w:rsidRDefault="0064524B" w:rsidP="002C2EA0">
      <w:pPr>
        <w:pStyle w:val="1"/>
      </w:pPr>
      <w:r>
        <w:lastRenderedPageBreak/>
        <w:t>Часть</w:t>
      </w:r>
      <w:r w:rsidR="002C2EA0">
        <w:t xml:space="preserve"> 1</w:t>
      </w:r>
      <w:r>
        <w:t xml:space="preserve">. консоль </w:t>
      </w:r>
      <w:r>
        <w:rPr>
          <w:lang w:val="en-US"/>
        </w:rPr>
        <w:t>mmc</w:t>
      </w:r>
    </w:p>
    <w:p w14:paraId="3CBC2CDA" w14:textId="793ABA83" w:rsidR="009753C8" w:rsidRDefault="007C3A68" w:rsidP="005916D8">
      <w:pPr>
        <w:pStyle w:val="2"/>
      </w:pPr>
      <w:r>
        <w:t>Создание консоли</w:t>
      </w:r>
    </w:p>
    <w:p w14:paraId="5D1229FA" w14:textId="2F72ED06" w:rsidR="007C3A68" w:rsidRDefault="007C3A68" w:rsidP="007C3A68">
      <w:pPr>
        <w:pStyle w:val="a8"/>
      </w:pPr>
      <w:r>
        <w:t xml:space="preserve">Добавление консолей через </w:t>
      </w:r>
      <w:r>
        <w:rPr>
          <w:b/>
          <w:bCs/>
        </w:rPr>
        <w:t xml:space="preserve">Файл-Добавить или удалить оснастку </w:t>
      </w:r>
      <w:r>
        <w:t>и добавляем из списка:</w:t>
      </w:r>
    </w:p>
    <w:p w14:paraId="66FBCC94" w14:textId="0675F050" w:rsidR="007C3A68" w:rsidRDefault="007C3A68" w:rsidP="007C3A68">
      <w:pPr>
        <w:pStyle w:val="a8"/>
        <w:ind w:firstLine="0"/>
      </w:pPr>
      <w:r>
        <w:rPr>
          <w:noProof/>
        </w:rPr>
        <w:drawing>
          <wp:inline distT="0" distB="0" distL="0" distR="0" wp14:anchorId="7590F00C" wp14:editId="695522FD">
            <wp:extent cx="3417022" cy="231457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21" cy="232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EEB3" w14:textId="4918026F" w:rsidR="007C3A68" w:rsidRDefault="007C3A68" w:rsidP="007C3A68">
      <w:pPr>
        <w:pStyle w:val="a8"/>
      </w:pPr>
      <w:r>
        <w:t>Добавляем папку и через «</w:t>
      </w:r>
      <w:r w:rsidR="00104FA9">
        <w:t>Дополнительно</w:t>
      </w:r>
      <w:r>
        <w:t xml:space="preserve">» </w:t>
      </w:r>
      <w:r w:rsidR="00104FA9">
        <w:t>разрешаем изменять родительскую оснастку, чтобы была возможность добавлять оснастки не по умолчанию в корневую папку, но и в данную.</w:t>
      </w:r>
    </w:p>
    <w:p w14:paraId="3A29E5FD" w14:textId="627B9548" w:rsidR="005B09D8" w:rsidRDefault="00104FA9" w:rsidP="005B09D8">
      <w:pPr>
        <w:pStyle w:val="a8"/>
      </w:pPr>
      <w:r>
        <w:t>Далее в исходном окне переименовываем папку в «</w:t>
      </w:r>
      <w:r>
        <w:rPr>
          <w:lang w:val="en-US"/>
        </w:rPr>
        <w:t>Tools</w:t>
      </w:r>
      <w:r>
        <w:t>» и, выделив, заходим через «Действия» в дополнительно и запускаем «Новый вид панели задач». Далее отсюда переходим в Правки, Задачи и, нажимая создать, переходим в «Мастер создания задач». Выбрав «Команда операционной системы»</w:t>
      </w:r>
      <w:r w:rsidR="005B09D8">
        <w:t>, настраиваем, как требуется:</w:t>
      </w:r>
    </w:p>
    <w:p w14:paraId="3A1AE06B" w14:textId="5635E012" w:rsidR="005B09D8" w:rsidRDefault="005B09D8" w:rsidP="005B09D8">
      <w:pPr>
        <w:pStyle w:val="a8"/>
        <w:ind w:firstLine="0"/>
      </w:pPr>
      <w:r>
        <w:rPr>
          <w:noProof/>
        </w:rPr>
        <w:drawing>
          <wp:inline distT="0" distB="0" distL="0" distR="0" wp14:anchorId="6BE1F6CA" wp14:editId="28C7B81E">
            <wp:extent cx="3238500" cy="2427742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11" cy="24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A90D" w14:textId="218783DA" w:rsidR="007C3A68" w:rsidRDefault="007C3A68" w:rsidP="005916D8">
      <w:pPr>
        <w:pStyle w:val="2"/>
      </w:pPr>
      <w:r>
        <w:lastRenderedPageBreak/>
        <w:t>Добавление пользователя и создание группы</w:t>
      </w:r>
    </w:p>
    <w:p w14:paraId="5CBD0D64" w14:textId="77777777" w:rsidR="005B09D8" w:rsidRDefault="005B09D8" w:rsidP="005B09D8">
      <w:pPr>
        <w:pStyle w:val="a8"/>
      </w:pPr>
      <w:r>
        <w:t>Теперь создаем пользователя и группу:</w:t>
      </w:r>
    </w:p>
    <w:p w14:paraId="5BB79875" w14:textId="77777777" w:rsidR="005B09D8" w:rsidRDefault="005B09D8" w:rsidP="005B09D8">
      <w:pPr>
        <w:pStyle w:val="a8"/>
        <w:ind w:firstLine="0"/>
      </w:pPr>
      <w:r>
        <w:rPr>
          <w:noProof/>
        </w:rPr>
        <w:drawing>
          <wp:inline distT="0" distB="0" distL="0" distR="0" wp14:anchorId="0D2EBEA9" wp14:editId="5555138A">
            <wp:extent cx="2606028" cy="2505075"/>
            <wp:effectExtent l="0" t="0" r="444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92" cy="25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B1B9" w14:textId="77777777" w:rsidR="005B09D8" w:rsidRDefault="005B09D8" w:rsidP="005B09D8">
      <w:pPr>
        <w:pStyle w:val="a8"/>
        <w:ind w:firstLine="0"/>
      </w:pPr>
      <w:r>
        <w:rPr>
          <w:noProof/>
        </w:rPr>
        <w:drawing>
          <wp:inline distT="0" distB="0" distL="0" distR="0" wp14:anchorId="3BDB6D2D" wp14:editId="6BF81B3B">
            <wp:extent cx="2627965" cy="2505075"/>
            <wp:effectExtent l="0" t="0" r="127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378" cy="25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CB4A" w14:textId="28399601" w:rsidR="005B09D8" w:rsidRDefault="005B09D8" w:rsidP="005B09D8">
      <w:pPr>
        <w:pStyle w:val="a8"/>
      </w:pPr>
      <w:r>
        <w:t>Сохраняем.</w:t>
      </w:r>
    </w:p>
    <w:p w14:paraId="443C69AC" w14:textId="7FE10040" w:rsidR="005B09D8" w:rsidRDefault="00FE314B" w:rsidP="00FE314B">
      <w:pPr>
        <w:pStyle w:val="2"/>
      </w:pPr>
      <w:r>
        <w:t xml:space="preserve">Запуск </w:t>
      </w:r>
      <w:r>
        <w:rPr>
          <w:lang w:val="en-US"/>
        </w:rPr>
        <w:t>DNS</w:t>
      </w:r>
      <w:r w:rsidRPr="00917103">
        <w:t>-</w:t>
      </w:r>
      <w:r>
        <w:t>клиент</w:t>
      </w:r>
    </w:p>
    <w:p w14:paraId="75D39B0C" w14:textId="5BA59F67" w:rsidR="00FE314B" w:rsidRDefault="00FE314B" w:rsidP="00FE314B">
      <w:pPr>
        <w:pStyle w:val="a8"/>
      </w:pPr>
      <w:r>
        <w:t xml:space="preserve">Запуск </w:t>
      </w:r>
      <w:r>
        <w:rPr>
          <w:lang w:val="en-US"/>
        </w:rPr>
        <w:t>DNS</w:t>
      </w:r>
      <w:r w:rsidRPr="00FE314B">
        <w:t>-</w:t>
      </w:r>
      <w:r>
        <w:t>клиент через созданного пользователя:</w:t>
      </w:r>
    </w:p>
    <w:p w14:paraId="7BE10BA7" w14:textId="39F03343" w:rsidR="00FE314B" w:rsidRDefault="00FE314B" w:rsidP="00FE314B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4EEB5A78" wp14:editId="02F01ACF">
            <wp:extent cx="2619375" cy="2827119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485" cy="28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97B8" w14:textId="2F115563" w:rsidR="00FE314B" w:rsidRPr="00FE314B" w:rsidRDefault="00FE314B" w:rsidP="00FE314B">
      <w:pPr>
        <w:pStyle w:val="a8"/>
      </w:pPr>
      <w:r>
        <w:t>Запуск от имени администратора:</w:t>
      </w:r>
    </w:p>
    <w:p w14:paraId="0E19C1DC" w14:textId="76A0A89D" w:rsidR="005B09D8" w:rsidRDefault="00EF6816" w:rsidP="00EF6816">
      <w:pPr>
        <w:pStyle w:val="a8"/>
        <w:ind w:firstLine="0"/>
      </w:pPr>
      <w:r>
        <w:rPr>
          <w:noProof/>
        </w:rPr>
        <w:drawing>
          <wp:inline distT="0" distB="0" distL="0" distR="0" wp14:anchorId="0C7178C3" wp14:editId="44343587">
            <wp:extent cx="2652580" cy="28575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773" cy="2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24D5" w14:textId="20A6999D" w:rsidR="00EF6816" w:rsidRDefault="00EF6816" w:rsidP="005B09D8">
      <w:pPr>
        <w:pStyle w:val="a8"/>
      </w:pPr>
      <w:r>
        <w:t xml:space="preserve">Настроим </w:t>
      </w:r>
      <w:r>
        <w:rPr>
          <w:lang w:val="en-US"/>
        </w:rPr>
        <w:t>ip</w:t>
      </w:r>
      <w:r w:rsidRPr="00EF6816">
        <w:t>-</w:t>
      </w:r>
      <w:r>
        <w:t xml:space="preserve">адреса на сетевом интерфейсе через сетевые подключения-свойства протокола </w:t>
      </w:r>
      <w:r>
        <w:rPr>
          <w:lang w:val="en-US"/>
        </w:rPr>
        <w:t>ipv</w:t>
      </w:r>
      <w:r w:rsidRPr="00EF6816">
        <w:t>4</w:t>
      </w:r>
      <w:r>
        <w:t>, вписав туда заданные параметры:</w:t>
      </w:r>
    </w:p>
    <w:p w14:paraId="4FC7257B" w14:textId="446316B5" w:rsidR="00EF6816" w:rsidRDefault="00EF6816" w:rsidP="00EF6816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286AFD37" wp14:editId="4B98B7D8">
            <wp:extent cx="2880129" cy="311467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703" cy="31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0277" w14:textId="5D55F07A" w:rsidR="00EF6816" w:rsidRPr="00917103" w:rsidRDefault="0064524B" w:rsidP="00A66CB3">
      <w:pPr>
        <w:pStyle w:val="1"/>
      </w:pPr>
      <w:r>
        <w:lastRenderedPageBreak/>
        <w:t>часть</w:t>
      </w:r>
      <w:r w:rsidR="00A66CB3">
        <w:t xml:space="preserve"> 2</w:t>
      </w:r>
      <w:r>
        <w:t xml:space="preserve">. Утилиты командной строки </w:t>
      </w:r>
      <w:r>
        <w:rPr>
          <w:lang w:val="en-US"/>
        </w:rPr>
        <w:t>cmd</w:t>
      </w:r>
    </w:p>
    <w:p w14:paraId="59EFAC0F" w14:textId="4BC8A41F" w:rsidR="00A66CB3" w:rsidRDefault="00A66CB3" w:rsidP="00A66CB3">
      <w:pPr>
        <w:pStyle w:val="2"/>
      </w:pPr>
      <w:r>
        <w:rPr>
          <w:lang w:val="en-US"/>
        </w:rPr>
        <w:t>Script</w:t>
      </w:r>
      <w:r w:rsidRPr="0064524B">
        <w:t>21.</w:t>
      </w:r>
      <w:r>
        <w:rPr>
          <w:lang w:val="en-US"/>
        </w:rPr>
        <w:t>cmd</w:t>
      </w:r>
    </w:p>
    <w:p w14:paraId="6B4D1F16" w14:textId="137AFFB4" w:rsidR="00A66CB3" w:rsidRDefault="00A66CB3" w:rsidP="00A66CB3">
      <w:pPr>
        <w:pStyle w:val="a8"/>
      </w:pPr>
      <w:r>
        <w:t>Скрипт:</w:t>
      </w:r>
    </w:p>
    <w:p w14:paraId="70B05A94" w14:textId="459E6A0C" w:rsidR="00A66CB3" w:rsidRPr="00A66CB3" w:rsidRDefault="00C97ECC" w:rsidP="00A66CB3">
      <w:pPr>
        <w:pStyle w:val="a8"/>
        <w:ind w:firstLine="0"/>
      </w:pPr>
      <w:r>
        <w:rPr>
          <w:noProof/>
        </w:rPr>
        <w:drawing>
          <wp:inline distT="0" distB="0" distL="0" distR="0" wp14:anchorId="69572400" wp14:editId="265988AC">
            <wp:extent cx="6115050" cy="234315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FF09" w14:textId="302403FA" w:rsidR="005B09D8" w:rsidRDefault="00A66CB3" w:rsidP="005B09D8">
      <w:pPr>
        <w:pStyle w:val="a8"/>
      </w:pPr>
      <w:r>
        <w:t>Результат работы:</w:t>
      </w:r>
    </w:p>
    <w:p w14:paraId="70B94E55" w14:textId="3C9062E5" w:rsidR="00A66CB3" w:rsidRDefault="00C97ECC" w:rsidP="00A66CB3">
      <w:pPr>
        <w:pStyle w:val="a8"/>
        <w:ind w:firstLine="0"/>
        <w:rPr>
          <w:noProof/>
        </w:rPr>
      </w:pPr>
      <w:r>
        <w:rPr>
          <w:noProof/>
        </w:rPr>
        <w:drawing>
          <wp:inline distT="0" distB="0" distL="0" distR="0" wp14:anchorId="0A2ECFD3" wp14:editId="6142875D">
            <wp:extent cx="5055870" cy="170307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64C4" w14:textId="144DFF23" w:rsidR="00A66CB3" w:rsidRDefault="00A66CB3" w:rsidP="00A66CB3">
      <w:pPr>
        <w:pStyle w:val="a8"/>
      </w:pPr>
      <w:r>
        <w:t>Итого (изменения)</w:t>
      </w:r>
      <w:r w:rsidR="00A31546">
        <w:t>: создались пользователь и группа.</w:t>
      </w:r>
    </w:p>
    <w:p w14:paraId="3CE9E83B" w14:textId="73C27D17" w:rsidR="00A66CB3" w:rsidRDefault="00A66CB3" w:rsidP="00A66CB3">
      <w:pPr>
        <w:pStyle w:val="a8"/>
        <w:ind w:firstLine="0"/>
        <w:rPr>
          <w:noProof/>
        </w:rPr>
      </w:pPr>
    </w:p>
    <w:p w14:paraId="20246644" w14:textId="553F2D87" w:rsidR="00A66CB3" w:rsidRDefault="00A66CB3" w:rsidP="00A66CB3">
      <w:pPr>
        <w:rPr>
          <w:noProof/>
        </w:rPr>
      </w:pPr>
    </w:p>
    <w:p w14:paraId="754D14BE" w14:textId="1333CEDB" w:rsidR="00A66CB3" w:rsidRPr="00A31546" w:rsidRDefault="00A66CB3" w:rsidP="00A66CB3">
      <w:pPr>
        <w:pStyle w:val="2"/>
      </w:pPr>
      <w:r>
        <w:rPr>
          <w:lang w:val="en-US"/>
        </w:rPr>
        <w:t>Script</w:t>
      </w:r>
      <w:r w:rsidRPr="00A31546">
        <w:t>22.</w:t>
      </w:r>
      <w:r>
        <w:rPr>
          <w:lang w:val="en-US"/>
        </w:rPr>
        <w:t>cmd</w:t>
      </w:r>
    </w:p>
    <w:p w14:paraId="45937137" w14:textId="1A4D070E" w:rsidR="00A66CB3" w:rsidRDefault="00A66CB3" w:rsidP="00A66CB3">
      <w:pPr>
        <w:pStyle w:val="a8"/>
      </w:pPr>
      <w:r>
        <w:t>Скрипт:</w:t>
      </w:r>
    </w:p>
    <w:p w14:paraId="181473AA" w14:textId="5A416894" w:rsidR="00A66CB3" w:rsidRDefault="00E91D7E" w:rsidP="00A66CB3">
      <w:pPr>
        <w:pStyle w:val="a8"/>
        <w:ind w:firstLine="0"/>
      </w:pPr>
      <w:r>
        <w:rPr>
          <w:rFonts w:hint="eastAsia"/>
          <w:noProof/>
        </w:rPr>
        <w:lastRenderedPageBreak/>
        <w:drawing>
          <wp:inline distT="0" distB="0" distL="0" distR="0" wp14:anchorId="1A55DB25" wp14:editId="64312672">
            <wp:extent cx="6152515" cy="1854835"/>
            <wp:effectExtent l="0" t="0" r="63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6553" w14:textId="51BF56A3" w:rsidR="00E91D7E" w:rsidRDefault="00E91D7E" w:rsidP="00E91D7E">
      <w:pPr>
        <w:pStyle w:val="a8"/>
      </w:pPr>
      <w:r>
        <w:t>Результат работы:</w:t>
      </w:r>
    </w:p>
    <w:p w14:paraId="346B892D" w14:textId="47401EA9" w:rsidR="00E91D7E" w:rsidRDefault="00E91D7E" w:rsidP="00E91D7E">
      <w:pPr>
        <w:pStyle w:val="a8"/>
        <w:ind w:firstLine="0"/>
        <w:rPr>
          <w:noProof/>
        </w:rPr>
      </w:pPr>
      <w:r>
        <w:rPr>
          <w:noProof/>
        </w:rPr>
        <w:drawing>
          <wp:inline distT="0" distB="0" distL="0" distR="0" wp14:anchorId="64290006" wp14:editId="3A2F9053">
            <wp:extent cx="5886450" cy="165735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0D18" w14:textId="02F57409" w:rsidR="00095777" w:rsidRDefault="00095777" w:rsidP="00095777">
      <w:pPr>
        <w:pStyle w:val="2"/>
      </w:pPr>
      <w:r>
        <w:t>Добавление скриптов в консоль</w:t>
      </w:r>
    </w:p>
    <w:p w14:paraId="1D713B16" w14:textId="7A428330" w:rsidR="00095777" w:rsidRDefault="00095777" w:rsidP="00095777">
      <w:pPr>
        <w:pStyle w:val="a8"/>
      </w:pPr>
      <w:r>
        <w:t>Полученный вид папки «</w:t>
      </w:r>
      <w:r>
        <w:rPr>
          <w:lang w:val="en-US"/>
        </w:rPr>
        <w:t>Tools</w:t>
      </w:r>
      <w:r>
        <w:t>»:</w:t>
      </w:r>
    </w:p>
    <w:p w14:paraId="64AFBE99" w14:textId="1D7ECE5F" w:rsidR="00095777" w:rsidRDefault="00095777" w:rsidP="00095777">
      <w:pPr>
        <w:pStyle w:val="a8"/>
        <w:ind w:firstLine="0"/>
      </w:pPr>
      <w:r>
        <w:rPr>
          <w:noProof/>
        </w:rPr>
        <w:drawing>
          <wp:inline distT="0" distB="0" distL="0" distR="0" wp14:anchorId="65DCB585" wp14:editId="2DB6AE66">
            <wp:extent cx="5867400" cy="2436828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84" cy="24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E5E9" w14:textId="6CB896A2" w:rsidR="00830788" w:rsidRPr="00917103" w:rsidRDefault="0064524B" w:rsidP="00830788">
      <w:pPr>
        <w:pStyle w:val="1"/>
      </w:pPr>
      <w:r>
        <w:lastRenderedPageBreak/>
        <w:t>часть</w:t>
      </w:r>
      <w:r w:rsidR="00830788">
        <w:t xml:space="preserve"> 3</w:t>
      </w:r>
      <w:r>
        <w:t xml:space="preserve">. утилиты командной строки </w:t>
      </w:r>
      <w:r>
        <w:rPr>
          <w:lang w:val="en-US"/>
        </w:rPr>
        <w:t>cmd</w:t>
      </w:r>
    </w:p>
    <w:p w14:paraId="491D4B59" w14:textId="0421D2A2" w:rsidR="00830788" w:rsidRPr="0064524B" w:rsidRDefault="00830788" w:rsidP="00830788">
      <w:pPr>
        <w:pStyle w:val="2"/>
      </w:pPr>
      <w:r>
        <w:rPr>
          <w:lang w:val="en-US"/>
        </w:rPr>
        <w:t>Scri</w:t>
      </w:r>
      <w:r w:rsidR="00C97ECC">
        <w:rPr>
          <w:lang w:val="en-US"/>
        </w:rPr>
        <w:t>pt</w:t>
      </w:r>
      <w:r w:rsidR="00C97ECC" w:rsidRPr="0064524B">
        <w:t>31.</w:t>
      </w:r>
      <w:r w:rsidR="00C97ECC">
        <w:rPr>
          <w:lang w:val="en-US"/>
        </w:rPr>
        <w:t>ps</w:t>
      </w:r>
      <w:r w:rsidR="00C97ECC" w:rsidRPr="0064524B">
        <w:t>1</w:t>
      </w:r>
    </w:p>
    <w:p w14:paraId="209A4082" w14:textId="1D4EA3A8" w:rsidR="00C97ECC" w:rsidRDefault="00C97ECC" w:rsidP="00C97ECC">
      <w:pPr>
        <w:pStyle w:val="a8"/>
      </w:pPr>
      <w:r>
        <w:t>Скрипт:</w:t>
      </w:r>
    </w:p>
    <w:p w14:paraId="6CE91748" w14:textId="385DBE59" w:rsidR="00C97ECC" w:rsidRDefault="00C97ECC" w:rsidP="00C97ECC">
      <w:pPr>
        <w:pStyle w:val="a8"/>
        <w:ind w:firstLine="0"/>
      </w:pPr>
      <w:r>
        <w:rPr>
          <w:noProof/>
        </w:rPr>
        <w:drawing>
          <wp:inline distT="0" distB="0" distL="0" distR="0" wp14:anchorId="7F5C3066" wp14:editId="3E171E05">
            <wp:extent cx="6152515" cy="2365375"/>
            <wp:effectExtent l="0" t="0" r="63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68A4" w14:textId="17E772D8" w:rsidR="00C97ECC" w:rsidRDefault="00C97ECC" w:rsidP="00C97ECC">
      <w:pPr>
        <w:pStyle w:val="a8"/>
      </w:pPr>
      <w:r>
        <w:t>Результат работы:</w:t>
      </w:r>
    </w:p>
    <w:p w14:paraId="252D97D2" w14:textId="0CEC6736" w:rsidR="00C97ECC" w:rsidRDefault="00C97ECC" w:rsidP="00C97ECC">
      <w:pPr>
        <w:pStyle w:val="a8"/>
        <w:ind w:firstLine="0"/>
      </w:pPr>
      <w:r>
        <w:rPr>
          <w:noProof/>
        </w:rPr>
        <w:drawing>
          <wp:inline distT="0" distB="0" distL="0" distR="0" wp14:anchorId="644042C1" wp14:editId="3DB24DA7">
            <wp:extent cx="5581650" cy="25908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63EB" w14:textId="24C56DD3" w:rsidR="00C97ECC" w:rsidRPr="00C97ECC" w:rsidRDefault="00C97ECC" w:rsidP="00C97ECC">
      <w:pPr>
        <w:pStyle w:val="a8"/>
      </w:pPr>
      <w:r>
        <w:t>Пользователь и группа создаются аналогично прошлому пункту.</w:t>
      </w:r>
    </w:p>
    <w:p w14:paraId="747F1221" w14:textId="02D8B6E5" w:rsidR="00C97ECC" w:rsidRPr="00C97ECC" w:rsidRDefault="00C97ECC" w:rsidP="00C97ECC">
      <w:pPr>
        <w:pStyle w:val="2"/>
      </w:pPr>
      <w:r>
        <w:rPr>
          <w:lang w:val="en-US"/>
        </w:rPr>
        <w:t>Script</w:t>
      </w:r>
      <w:r w:rsidRPr="00C97ECC">
        <w:t>32.</w:t>
      </w:r>
      <w:r>
        <w:rPr>
          <w:lang w:val="en-US"/>
        </w:rPr>
        <w:t>ps</w:t>
      </w:r>
      <w:r>
        <w:t>1</w:t>
      </w:r>
    </w:p>
    <w:p w14:paraId="65230FF9" w14:textId="7C59D469" w:rsidR="00C97ECC" w:rsidRDefault="00C97ECC" w:rsidP="00C97ECC">
      <w:pPr>
        <w:pStyle w:val="a8"/>
      </w:pPr>
      <w:r>
        <w:t>Скрипт:</w:t>
      </w:r>
    </w:p>
    <w:p w14:paraId="1D36AAB2" w14:textId="245AD553" w:rsidR="00C97ECC" w:rsidRDefault="00262C29" w:rsidP="00C97ECC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4BB68454" wp14:editId="23BACB5A">
            <wp:extent cx="6152515" cy="1503045"/>
            <wp:effectExtent l="0" t="0" r="635" b="190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6442" w14:textId="501809EB" w:rsidR="00C97ECC" w:rsidRDefault="00C97ECC" w:rsidP="00C97ECC">
      <w:pPr>
        <w:pStyle w:val="a8"/>
      </w:pPr>
      <w:r>
        <w:t>Результат работы:</w:t>
      </w:r>
    </w:p>
    <w:p w14:paraId="45416E7D" w14:textId="50285AA4" w:rsidR="00262C29" w:rsidRDefault="00262C29" w:rsidP="00262C29">
      <w:pPr>
        <w:pStyle w:val="a8"/>
        <w:ind w:firstLine="0"/>
      </w:pPr>
      <w:r>
        <w:rPr>
          <w:noProof/>
        </w:rPr>
        <w:drawing>
          <wp:inline distT="0" distB="0" distL="0" distR="0" wp14:anchorId="49AEDE35" wp14:editId="2D867C75">
            <wp:extent cx="6152515" cy="4859020"/>
            <wp:effectExtent l="0" t="0" r="63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E9C49" wp14:editId="70E1E1AE">
            <wp:extent cx="6019800" cy="80772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945" w14:textId="1166EF0A" w:rsidR="00262C29" w:rsidRDefault="00262C29" w:rsidP="00262C29">
      <w:pPr>
        <w:pStyle w:val="2"/>
      </w:pPr>
      <w:r>
        <w:t>Добавление скриптов в консоль</w:t>
      </w:r>
    </w:p>
    <w:p w14:paraId="34ED056F" w14:textId="35D0B58E" w:rsidR="00262C29" w:rsidRDefault="00262C29" w:rsidP="00262C29">
      <w:pPr>
        <w:pStyle w:val="a8"/>
      </w:pPr>
      <w:r>
        <w:t>Итоговый вид папки «</w:t>
      </w:r>
      <w:r>
        <w:rPr>
          <w:lang w:val="en-US"/>
        </w:rPr>
        <w:t>Tools</w:t>
      </w:r>
      <w:r>
        <w:t>»:</w:t>
      </w:r>
    </w:p>
    <w:p w14:paraId="22D1DA56" w14:textId="1EA85094" w:rsidR="00262C29" w:rsidRDefault="00262C29" w:rsidP="00262C29">
      <w:pPr>
        <w:pStyle w:val="a8"/>
        <w:rPr>
          <w:noProof/>
        </w:rPr>
      </w:pPr>
      <w:r>
        <w:rPr>
          <w:noProof/>
        </w:rPr>
        <w:lastRenderedPageBreak/>
        <w:drawing>
          <wp:inline distT="0" distB="0" distL="0" distR="0" wp14:anchorId="54D0F9D4" wp14:editId="43E46605">
            <wp:extent cx="3855720" cy="2522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125C" w14:textId="27C9AFB9" w:rsidR="009D5CFD" w:rsidRDefault="009D5CFD" w:rsidP="009D5CFD">
      <w:pPr>
        <w:pStyle w:val="2"/>
      </w:pPr>
      <w:r>
        <w:t>Отключение права редактирования для пользователя</w:t>
      </w:r>
    </w:p>
    <w:p w14:paraId="7F670779" w14:textId="0B98B085" w:rsidR="009D5CFD" w:rsidRDefault="0064524B" w:rsidP="009D5CFD">
      <w:pPr>
        <w:pStyle w:val="a8"/>
      </w:pPr>
      <w:r>
        <w:t>Сохраним консоль с данными параметрами:</w:t>
      </w:r>
    </w:p>
    <w:p w14:paraId="7BB884D4" w14:textId="10094C80" w:rsidR="0064524B" w:rsidRDefault="0064524B" w:rsidP="0064524B">
      <w:pPr>
        <w:pStyle w:val="a8"/>
        <w:ind w:firstLine="0"/>
        <w:rPr>
          <w:noProof/>
        </w:rPr>
      </w:pPr>
      <w:r>
        <w:rPr>
          <w:noProof/>
        </w:rPr>
        <w:drawing>
          <wp:inline distT="0" distB="0" distL="0" distR="0" wp14:anchorId="6670596E" wp14:editId="764D56D6">
            <wp:extent cx="4941570" cy="400050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8E9C" w14:textId="18320C95" w:rsidR="0064524B" w:rsidRDefault="0064524B" w:rsidP="0064524B">
      <w:pPr>
        <w:pStyle w:val="a8"/>
      </w:pPr>
      <w:r>
        <w:t>Таким образом при запуске консоли пользователя недоступно редактирование, добавление оснастки, добавление команд и любое другое редактирование:</w:t>
      </w:r>
    </w:p>
    <w:p w14:paraId="53196028" w14:textId="5A4B299A" w:rsidR="0064524B" w:rsidRPr="0064524B" w:rsidRDefault="0064524B" w:rsidP="0064524B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1087DC4E" wp14:editId="24711BBC">
            <wp:extent cx="6152515" cy="263461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2F64" w14:textId="27CA804A" w:rsidR="00262C29" w:rsidRDefault="009D5CFD" w:rsidP="00262C29">
      <w:pPr>
        <w:pStyle w:val="1"/>
      </w:pPr>
      <w:r>
        <w:lastRenderedPageBreak/>
        <w:t>Вопросы</w:t>
      </w:r>
    </w:p>
    <w:p w14:paraId="34AC94CA" w14:textId="21105C17" w:rsidR="009D5CFD" w:rsidRDefault="009D5CFD" w:rsidP="009D5CFD">
      <w:pPr>
        <w:pStyle w:val="2"/>
      </w:pPr>
      <w:r>
        <w:t xml:space="preserve">1. </w:t>
      </w:r>
      <w:r w:rsidRPr="009D5CFD">
        <w:t>В каких группах оказался пользователь после п.6 Части 1?</w:t>
      </w:r>
    </w:p>
    <w:p w14:paraId="0BA9AED5" w14:textId="30A597DF" w:rsidR="009D5CFD" w:rsidRPr="0064524B" w:rsidRDefault="0064524B" w:rsidP="009D5CFD">
      <w:pPr>
        <w:pStyle w:val="a8"/>
      </w:pPr>
      <w:r>
        <w:rPr>
          <w:rFonts w:hint="eastAsia"/>
        </w:rPr>
        <w:t>В</w:t>
      </w:r>
      <w:r>
        <w:rPr>
          <w:rFonts w:hint="eastAsia"/>
        </w:rPr>
        <w:t xml:space="preserve"> </w:t>
      </w:r>
      <w:r>
        <w:t xml:space="preserve">группах </w:t>
      </w:r>
      <w:r>
        <w:rPr>
          <w:rFonts w:hint="eastAsia"/>
        </w:rPr>
        <w:t>G</w:t>
      </w:r>
      <w:r>
        <w:t>Part1FIO, Пользователи.</w:t>
      </w:r>
    </w:p>
    <w:p w14:paraId="4DD1DACB" w14:textId="518F008A" w:rsidR="009D5CFD" w:rsidRDefault="009D5CFD" w:rsidP="009D5CFD">
      <w:pPr>
        <w:pStyle w:val="2"/>
      </w:pPr>
      <w:r>
        <w:t xml:space="preserve">2. </w:t>
      </w:r>
      <w:r w:rsidRPr="009D5CFD">
        <w:t>Сравните организацию диалога в скриптах CMD и PowerShell. Приведите результаты сравнения.</w:t>
      </w:r>
    </w:p>
    <w:p w14:paraId="76147EAE" w14:textId="673B53D9" w:rsidR="009D5CFD" w:rsidRPr="00B708ED" w:rsidRDefault="00B708ED" w:rsidP="009D5CFD">
      <w:pPr>
        <w:pStyle w:val="a8"/>
      </w:pPr>
      <w:r>
        <w:t xml:space="preserve">Как в </w:t>
      </w:r>
      <w:r>
        <w:rPr>
          <w:lang w:val="en-US"/>
        </w:rPr>
        <w:t>PowerShell</w:t>
      </w:r>
      <w:r>
        <w:t xml:space="preserve">, так и в </w:t>
      </w:r>
      <w:r>
        <w:rPr>
          <w:lang w:val="en-US"/>
        </w:rPr>
        <w:t>CMD</w:t>
      </w:r>
      <w:r>
        <w:t xml:space="preserve">, после запуска скрипта отображается, насколько успешно выполняется то или иное действие, прописанное в скрипте. В первом выводится результат работы в виде таблиц с полученными состояниями каждого из пунктов, а во втором только успех/неуспех выполнения команды. </w:t>
      </w:r>
    </w:p>
    <w:p w14:paraId="7549DE02" w14:textId="6E53C729" w:rsidR="009D5CFD" w:rsidRDefault="009D5CFD" w:rsidP="009D5CFD">
      <w:pPr>
        <w:pStyle w:val="2"/>
      </w:pPr>
      <w:r w:rsidRPr="009D5CFD">
        <w:t>3.</w:t>
      </w:r>
      <w:r>
        <w:t xml:space="preserve"> </w:t>
      </w:r>
      <w:r w:rsidRPr="009D5CFD">
        <w:t>Как используя вашу оснастку, управлять службами и пользователями на удаленном компьютере Windows?</w:t>
      </w:r>
    </w:p>
    <w:p w14:paraId="1F0C69F4" w14:textId="3E1988C8" w:rsidR="009D5CFD" w:rsidRPr="00262C29" w:rsidRDefault="00C2278D" w:rsidP="009D5CFD">
      <w:pPr>
        <w:pStyle w:val="a8"/>
      </w:pPr>
      <w:r>
        <w:t>Для этого при добавлении какой-либо оснастки в окне настройки следует выделить пункт «Разрешать изменять выбранный для управления компьютер. Применяется при сохранении оснастки», либо добавить оснастку сразу для управления другим компьютером и указать его имя.</w:t>
      </w:r>
    </w:p>
    <w:sectPr w:rsidR="009D5CFD" w:rsidRPr="00262C29" w:rsidSect="006458B3">
      <w:headerReference w:type="default" r:id="rId28"/>
      <w:footerReference w:type="default" r:id="rId29"/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EF0E35" w14:textId="77777777" w:rsidR="00524ABF" w:rsidRDefault="00524ABF" w:rsidP="00200FE6">
      <w:pPr>
        <w:spacing w:after="0" w:line="240" w:lineRule="auto"/>
      </w:pPr>
      <w:r>
        <w:separator/>
      </w:r>
    </w:p>
  </w:endnote>
  <w:endnote w:type="continuationSeparator" w:id="0">
    <w:p w14:paraId="298BF59E" w14:textId="77777777" w:rsidR="00524ABF" w:rsidRDefault="00524ABF" w:rsidP="00200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96338220"/>
      <w:docPartObj>
        <w:docPartGallery w:val="Page Numbers (Bottom of Page)"/>
        <w:docPartUnique/>
      </w:docPartObj>
    </w:sdtPr>
    <w:sdtEndPr/>
    <w:sdtContent>
      <w:p w14:paraId="4FA930B6" w14:textId="77777777" w:rsidR="006458B3" w:rsidRDefault="006458B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BE9C2C" w14:textId="77777777" w:rsidR="00200FE6" w:rsidRDefault="00200FE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62C647" w14:textId="77777777" w:rsidR="00524ABF" w:rsidRDefault="00524ABF" w:rsidP="00200FE6">
      <w:pPr>
        <w:spacing w:after="0" w:line="240" w:lineRule="auto"/>
      </w:pPr>
      <w:r>
        <w:separator/>
      </w:r>
    </w:p>
  </w:footnote>
  <w:footnote w:type="continuationSeparator" w:id="0">
    <w:p w14:paraId="45E35AF5" w14:textId="77777777" w:rsidR="00524ABF" w:rsidRDefault="00524ABF" w:rsidP="00200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F07104" w14:textId="5E63A8E2" w:rsidR="00200FE6" w:rsidRDefault="00200FE6">
    <w:pPr>
      <w:pStyle w:val="a6"/>
    </w:pPr>
    <w:r>
      <w:ptab w:relativeTo="margin" w:alignment="center" w:leader="none"/>
    </w:r>
    <w:sdt>
      <w:sdtPr>
        <w:alias w:val="Название"/>
        <w:tag w:val=""/>
        <w:id w:val="-1271858681"/>
        <w:placeholder>
          <w:docPart w:val="47594B0E9644420DBAAB81CCCEC634A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44F3B" w:rsidRPr="00744F3B">
          <w:t>Лабораторная работа 1. Основные инструментальные средства управления Windows S</w:t>
        </w:r>
        <w:r w:rsidR="00744F3B">
          <w:rPr>
            <w:lang w:val="en-US"/>
          </w:rPr>
          <w:t>erver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88A4F2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C404E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8E014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7244AB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73CE8E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CE2E02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64F1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33280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1E86C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3287F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D42362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119659BD"/>
    <w:multiLevelType w:val="hybridMultilevel"/>
    <w:tmpl w:val="C7909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5475EC"/>
    <w:multiLevelType w:val="multilevel"/>
    <w:tmpl w:val="0419001D"/>
    <w:styleLink w:val="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F6F1E51"/>
    <w:multiLevelType w:val="multilevel"/>
    <w:tmpl w:val="E72C0E26"/>
    <w:styleLink w:val="a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4" w15:restartNumberingAfterBreak="0">
    <w:nsid w:val="2221729E"/>
    <w:multiLevelType w:val="multilevel"/>
    <w:tmpl w:val="E72C0E26"/>
    <w:numStyleLink w:val="a0"/>
  </w:abstractNum>
  <w:abstractNum w:abstractNumId="15" w15:restartNumberingAfterBreak="0">
    <w:nsid w:val="2BCF4D1E"/>
    <w:multiLevelType w:val="multilevel"/>
    <w:tmpl w:val="6F6A9C6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0D73C5"/>
    <w:multiLevelType w:val="hybridMultilevel"/>
    <w:tmpl w:val="34168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F72E7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42545511"/>
    <w:multiLevelType w:val="multilevel"/>
    <w:tmpl w:val="0419001D"/>
    <w:numStyleLink w:val="a"/>
  </w:abstractNum>
  <w:abstractNum w:abstractNumId="19" w15:restartNumberingAfterBreak="0">
    <w:nsid w:val="429B7530"/>
    <w:multiLevelType w:val="multilevel"/>
    <w:tmpl w:val="E72C0E26"/>
    <w:numStyleLink w:val="a0"/>
  </w:abstractNum>
  <w:abstractNum w:abstractNumId="20" w15:restartNumberingAfterBreak="0">
    <w:nsid w:val="45325F40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46CB1FD7"/>
    <w:multiLevelType w:val="multilevel"/>
    <w:tmpl w:val="E72C0E26"/>
    <w:numStyleLink w:val="a0"/>
  </w:abstractNum>
  <w:abstractNum w:abstractNumId="22" w15:restartNumberingAfterBreak="0">
    <w:nsid w:val="490D46FD"/>
    <w:multiLevelType w:val="multilevel"/>
    <w:tmpl w:val="86EA23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F0C85"/>
    <w:multiLevelType w:val="multilevel"/>
    <w:tmpl w:val="0419001D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0FD2D80"/>
    <w:multiLevelType w:val="multilevel"/>
    <w:tmpl w:val="E72C0E26"/>
    <w:numStyleLink w:val="a0"/>
  </w:abstractNum>
  <w:abstractNum w:abstractNumId="25" w15:restartNumberingAfterBreak="0">
    <w:nsid w:val="57B863D3"/>
    <w:multiLevelType w:val="multilevel"/>
    <w:tmpl w:val="E72C0E26"/>
    <w:numStyleLink w:val="a0"/>
  </w:abstractNum>
  <w:abstractNum w:abstractNumId="26" w15:restartNumberingAfterBreak="0">
    <w:nsid w:val="5B22025A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5B910537"/>
    <w:multiLevelType w:val="multilevel"/>
    <w:tmpl w:val="E72C0E26"/>
    <w:numStyleLink w:val="a0"/>
  </w:abstractNum>
  <w:abstractNum w:abstractNumId="28" w15:restartNumberingAfterBreak="0">
    <w:nsid w:val="5E385BBC"/>
    <w:multiLevelType w:val="multilevel"/>
    <w:tmpl w:val="BC4E8DCE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6F92C5E"/>
    <w:multiLevelType w:val="multilevel"/>
    <w:tmpl w:val="6F6A9C6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BF5597B"/>
    <w:multiLevelType w:val="multilevel"/>
    <w:tmpl w:val="0419001D"/>
    <w:numStyleLink w:val="a"/>
  </w:abstractNum>
  <w:abstractNum w:abstractNumId="31" w15:restartNumberingAfterBreak="0">
    <w:nsid w:val="6C803213"/>
    <w:multiLevelType w:val="multilevel"/>
    <w:tmpl w:val="E72C0E26"/>
    <w:numStyleLink w:val="a0"/>
  </w:abstractNum>
  <w:num w:numId="1">
    <w:abstractNumId w:val="23"/>
  </w:num>
  <w:num w:numId="2">
    <w:abstractNumId w:val="12"/>
  </w:num>
  <w:num w:numId="3">
    <w:abstractNumId w:val="30"/>
  </w:num>
  <w:num w:numId="4">
    <w:abstractNumId w:val="17"/>
  </w:num>
  <w:num w:numId="5">
    <w:abstractNumId w:val="29"/>
  </w:num>
  <w:num w:numId="6">
    <w:abstractNumId w:val="15"/>
  </w:num>
  <w:num w:numId="7">
    <w:abstractNumId w:val="10"/>
  </w:num>
  <w:num w:numId="8">
    <w:abstractNumId w:val="20"/>
  </w:num>
  <w:num w:numId="9">
    <w:abstractNumId w:val="28"/>
  </w:num>
  <w:num w:numId="10">
    <w:abstractNumId w:val="26"/>
  </w:num>
  <w:num w:numId="11">
    <w:abstractNumId w:val="16"/>
  </w:num>
  <w:num w:numId="12">
    <w:abstractNumId w:val="11"/>
  </w:num>
  <w:num w:numId="13">
    <w:abstractNumId w:val="27"/>
  </w:num>
  <w:num w:numId="14">
    <w:abstractNumId w:val="22"/>
  </w:num>
  <w:num w:numId="15">
    <w:abstractNumId w:val="13"/>
  </w:num>
  <w:num w:numId="16">
    <w:abstractNumId w:val="25"/>
  </w:num>
  <w:num w:numId="17">
    <w:abstractNumId w:val="31"/>
  </w:num>
  <w:num w:numId="18">
    <w:abstractNumId w:val="18"/>
  </w:num>
  <w:num w:numId="19">
    <w:abstractNumId w:val="14"/>
  </w:num>
  <w:num w:numId="20">
    <w:abstractNumId w:val="21"/>
  </w:num>
  <w:num w:numId="21">
    <w:abstractNumId w:val="24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8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EA0"/>
    <w:rsid w:val="000451DA"/>
    <w:rsid w:val="00095777"/>
    <w:rsid w:val="000A00B1"/>
    <w:rsid w:val="000D44B3"/>
    <w:rsid w:val="00104FA9"/>
    <w:rsid w:val="00200FE6"/>
    <w:rsid w:val="00262C29"/>
    <w:rsid w:val="00284233"/>
    <w:rsid w:val="002C2EA0"/>
    <w:rsid w:val="00390AA7"/>
    <w:rsid w:val="003A02D6"/>
    <w:rsid w:val="00462432"/>
    <w:rsid w:val="004E7161"/>
    <w:rsid w:val="00524ABF"/>
    <w:rsid w:val="00554823"/>
    <w:rsid w:val="0057014E"/>
    <w:rsid w:val="005916D8"/>
    <w:rsid w:val="005B09D8"/>
    <w:rsid w:val="0064524B"/>
    <w:rsid w:val="006458B3"/>
    <w:rsid w:val="00714AB0"/>
    <w:rsid w:val="00737BC9"/>
    <w:rsid w:val="00744F3B"/>
    <w:rsid w:val="007B4EB8"/>
    <w:rsid w:val="007C3A68"/>
    <w:rsid w:val="008029D7"/>
    <w:rsid w:val="0082259B"/>
    <w:rsid w:val="00830788"/>
    <w:rsid w:val="0083368E"/>
    <w:rsid w:val="008C4FA1"/>
    <w:rsid w:val="00917103"/>
    <w:rsid w:val="009753C8"/>
    <w:rsid w:val="009D5CFD"/>
    <w:rsid w:val="00A31546"/>
    <w:rsid w:val="00A66CB3"/>
    <w:rsid w:val="00B708ED"/>
    <w:rsid w:val="00C2278D"/>
    <w:rsid w:val="00C97ECC"/>
    <w:rsid w:val="00D61A2D"/>
    <w:rsid w:val="00DD7D78"/>
    <w:rsid w:val="00E063DC"/>
    <w:rsid w:val="00E91D7E"/>
    <w:rsid w:val="00EE4D15"/>
    <w:rsid w:val="00EF6816"/>
    <w:rsid w:val="00F872F5"/>
    <w:rsid w:val="00FD41E1"/>
    <w:rsid w:val="00FE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C89F0"/>
  <w15:chartTrackingRefBased/>
  <w15:docId w15:val="{469AA28D-B3F4-47ED-A526-D45B2273F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714AB0"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">
    <w:name w:val="Заголовок 1 уровня"/>
    <w:qFormat/>
    <w:rsid w:val="00EE4D15"/>
    <w:pPr>
      <w:keepNext/>
      <w:pageBreakBefore/>
      <w:widowControl w:val="0"/>
      <w:suppressAutoHyphens/>
      <w:snapToGrid w:val="0"/>
      <w:spacing w:after="240" w:line="360" w:lineRule="auto"/>
      <w:jc w:val="center"/>
      <w:outlineLvl w:val="0"/>
    </w:pPr>
    <w:rPr>
      <w:rFonts w:ascii="Times New Roman" w:hAnsi="Times New Roman"/>
      <w:b/>
      <w:caps/>
      <w:sz w:val="28"/>
    </w:rPr>
  </w:style>
  <w:style w:type="paragraph" w:customStyle="1" w:styleId="2">
    <w:name w:val="Заголовой 2 уровня"/>
    <w:qFormat/>
    <w:rsid w:val="00EE4D15"/>
    <w:pPr>
      <w:keepNext/>
      <w:widowControl w:val="0"/>
      <w:suppressAutoHyphens/>
      <w:adjustRightInd w:val="0"/>
      <w:spacing w:after="240" w:line="360" w:lineRule="auto"/>
      <w:outlineLvl w:val="1"/>
    </w:pPr>
    <w:rPr>
      <w:rFonts w:ascii="Times New Roman" w:hAnsi="Times New Roman"/>
      <w:b/>
      <w:sz w:val="24"/>
    </w:rPr>
  </w:style>
  <w:style w:type="paragraph" w:styleId="a5">
    <w:name w:val="No Spacing"/>
    <w:uiPriority w:val="1"/>
    <w:rsid w:val="00FD41E1"/>
    <w:pPr>
      <w:spacing w:after="0" w:line="240" w:lineRule="auto"/>
    </w:pPr>
  </w:style>
  <w:style w:type="paragraph" w:styleId="a6">
    <w:name w:val="header"/>
    <w:basedOn w:val="a1"/>
    <w:link w:val="a7"/>
    <w:uiPriority w:val="99"/>
    <w:unhideWhenUsed/>
    <w:rsid w:val="00200FE6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3">
    <w:name w:val="Заголовок 3 уровня"/>
    <w:qFormat/>
    <w:rsid w:val="00EE4D15"/>
    <w:pPr>
      <w:keepNext/>
      <w:widowControl w:val="0"/>
      <w:suppressAutoHyphens/>
      <w:spacing w:after="240" w:line="360" w:lineRule="auto"/>
      <w:outlineLvl w:val="2"/>
    </w:pPr>
    <w:rPr>
      <w:rFonts w:ascii="Times New Roman" w:hAnsi="Times New Roman"/>
      <w:i/>
      <w:sz w:val="24"/>
    </w:rPr>
  </w:style>
  <w:style w:type="paragraph" w:customStyle="1" w:styleId="a8">
    <w:name w:val="Основной текст (свой)"/>
    <w:qFormat/>
    <w:rsid w:val="00F872F5"/>
    <w:pPr>
      <w:widowControl w:val="0"/>
      <w:spacing w:after="120" w:line="360" w:lineRule="auto"/>
      <w:ind w:firstLine="851"/>
      <w:jc w:val="both"/>
    </w:pPr>
    <w:rPr>
      <w:rFonts w:ascii="Times New Roman" w:hAnsi="Times New Roman"/>
      <w:sz w:val="24"/>
    </w:rPr>
  </w:style>
  <w:style w:type="paragraph" w:customStyle="1" w:styleId="a9">
    <w:name w:val="Опредение"/>
    <w:qFormat/>
    <w:rsid w:val="00F872F5"/>
    <w:pPr>
      <w:widowControl w:val="0"/>
      <w:spacing w:after="120" w:line="360" w:lineRule="auto"/>
      <w:ind w:firstLine="851"/>
    </w:pPr>
    <w:rPr>
      <w:rFonts w:ascii="Times New Roman" w:hAnsi="Times New Roman"/>
      <w:b/>
      <w:sz w:val="24"/>
    </w:rPr>
  </w:style>
  <w:style w:type="paragraph" w:customStyle="1" w:styleId="aa">
    <w:name w:val="Примечание"/>
    <w:qFormat/>
    <w:rsid w:val="007B4EB8"/>
    <w:pPr>
      <w:widowControl w:val="0"/>
      <w:spacing w:after="0" w:line="240" w:lineRule="auto"/>
      <w:ind w:firstLine="851"/>
    </w:pPr>
    <w:rPr>
      <w:rFonts w:ascii="Times New Roman" w:hAnsi="Times New Roman"/>
      <w:i/>
    </w:rPr>
  </w:style>
  <w:style w:type="paragraph" w:customStyle="1" w:styleId="ab">
    <w:name w:val="Название таблицы"/>
    <w:basedOn w:val="a8"/>
    <w:qFormat/>
    <w:rsid w:val="007B4EB8"/>
    <w:pPr>
      <w:suppressAutoHyphens/>
      <w:spacing w:after="0" w:line="240" w:lineRule="auto"/>
      <w:ind w:firstLine="0"/>
      <w:jc w:val="left"/>
      <w:outlineLvl w:val="3"/>
    </w:pPr>
    <w:rPr>
      <w:b/>
      <w:i/>
      <w:sz w:val="22"/>
    </w:rPr>
  </w:style>
  <w:style w:type="paragraph" w:customStyle="1" w:styleId="ac">
    <w:name w:val="Название рисунка"/>
    <w:qFormat/>
    <w:rsid w:val="007B4EB8"/>
    <w:pPr>
      <w:widowControl w:val="0"/>
      <w:suppressAutoHyphens/>
      <w:spacing w:after="0" w:line="240" w:lineRule="auto"/>
      <w:jc w:val="center"/>
      <w:outlineLvl w:val="3"/>
    </w:pPr>
    <w:rPr>
      <w:rFonts w:ascii="Times New Roman" w:hAnsi="Times New Roman"/>
      <w:i/>
    </w:rPr>
  </w:style>
  <w:style w:type="paragraph" w:customStyle="1" w:styleId="ad">
    <w:name w:val="Формула"/>
    <w:qFormat/>
    <w:rsid w:val="007B4EB8"/>
    <w:pPr>
      <w:widowControl w:val="0"/>
      <w:suppressAutoHyphens/>
      <w:adjustRightInd w:val="0"/>
      <w:spacing w:before="120" w:after="240" w:line="240" w:lineRule="auto"/>
      <w:ind w:firstLine="1418"/>
    </w:pPr>
    <w:rPr>
      <w:rFonts w:ascii="Times New Roman" w:hAnsi="Times New Roman"/>
      <w:i/>
      <w:sz w:val="24"/>
    </w:rPr>
  </w:style>
  <w:style w:type="numbering" w:customStyle="1" w:styleId="a">
    <w:name w:val="Список (свой)"/>
    <w:basedOn w:val="a4"/>
    <w:uiPriority w:val="99"/>
    <w:rsid w:val="00F872F5"/>
    <w:pPr>
      <w:numPr>
        <w:numId w:val="2"/>
      </w:numPr>
    </w:pPr>
  </w:style>
  <w:style w:type="numbering" w:customStyle="1" w:styleId="a0">
    <w:name w:val="Список свой"/>
    <w:uiPriority w:val="99"/>
    <w:rsid w:val="0057014E"/>
    <w:pPr>
      <w:numPr>
        <w:numId w:val="15"/>
      </w:numPr>
    </w:pPr>
  </w:style>
  <w:style w:type="character" w:customStyle="1" w:styleId="a7">
    <w:name w:val="Верхний колонтитул Знак"/>
    <w:basedOn w:val="a2"/>
    <w:link w:val="a6"/>
    <w:uiPriority w:val="99"/>
    <w:rsid w:val="00200FE6"/>
  </w:style>
  <w:style w:type="paragraph" w:styleId="ae">
    <w:name w:val="footer"/>
    <w:basedOn w:val="a1"/>
    <w:link w:val="af"/>
    <w:uiPriority w:val="99"/>
    <w:unhideWhenUsed/>
    <w:rsid w:val="00200F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200FE6"/>
  </w:style>
  <w:style w:type="character" w:styleId="af0">
    <w:name w:val="Placeholder Text"/>
    <w:basedOn w:val="a2"/>
    <w:uiPriority w:val="99"/>
    <w:semiHidden/>
    <w:rsid w:val="00200FE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1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$_study\&#1094;&#1082;\&#1096;&#1072;&#1073;&#1083;&#1086;&#108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7594B0E9644420DBAAB81CCCEC634A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0828B0-A7DA-492F-A81B-4567F16AC90B}"/>
      </w:docPartPr>
      <w:docPartBody>
        <w:p w:rsidR="0064224B" w:rsidRDefault="00255219">
          <w:r w:rsidRPr="008A1175">
            <w:rPr>
              <w:rStyle w:val="a3"/>
            </w:rPr>
            <w:t>[Название]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19"/>
    <w:rsid w:val="00255219"/>
    <w:rsid w:val="00377D2C"/>
    <w:rsid w:val="00592009"/>
    <w:rsid w:val="0064224B"/>
    <w:rsid w:val="009B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552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Шаблон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A2DBD-B0A8-456C-87E8-40CCABCCC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D:\$_study\цк\шаблон.dotx</Template>
  <TotalTime>378</TotalTime>
  <Pages>13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Название работы</vt:lpstr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1. Основные инструментальные средства управления Windows Server</dc:title>
  <dc:subject/>
  <dc:creator>Nasty</dc:creator>
  <cp:keywords/>
  <dc:description/>
  <cp:lastModifiedBy>Сарипов Денис Рустамович</cp:lastModifiedBy>
  <cp:revision>4</cp:revision>
  <dcterms:created xsi:type="dcterms:W3CDTF">2019-09-29T19:27:00Z</dcterms:created>
  <dcterms:modified xsi:type="dcterms:W3CDTF">2021-04-27T06:22:00Z</dcterms:modified>
</cp:coreProperties>
</file>